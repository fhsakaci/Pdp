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BE9EC" w14:textId="77777777" w:rsidR="00D554FC" w:rsidRPr="00D554FC" w:rsidRDefault="00D554FC" w:rsidP="00D554FC">
      <w:pPr>
        <w:pStyle w:val="Header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 wp14:anchorId="51D8D997" wp14:editId="0720517F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B4B6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14:paraId="015689E1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14:paraId="6FF43575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06B3B69B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377102F2" w14:textId="77777777"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14:paraId="058ABEF5" w14:textId="77777777"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14:paraId="36CC6398" w14:textId="77777777" w:rsidR="00D554FC" w:rsidRPr="00D554FC" w:rsidRDefault="006047E2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PROGRAMLAMA DİLLERİNİN PRENSİPLERİ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14:paraId="5A158699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14:paraId="06D98742" w14:textId="4619CA3F" w:rsidR="00D554FC" w:rsidRPr="00D554FC" w:rsidRDefault="000249E5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bookmarkStart w:id="2" w:name="_Hlk7967038"/>
      <w:r>
        <w:rPr>
          <w:rFonts w:eastAsia="Times New Roman"/>
          <w:b/>
          <w:sz w:val="32"/>
          <w:szCs w:val="24"/>
          <w:lang w:val="tr-TR" w:eastAsia="tr-TR"/>
        </w:rPr>
        <w:t xml:space="preserve">Paralel ile Seri İşlem </w:t>
      </w:r>
      <w:r w:rsidR="004224CD">
        <w:rPr>
          <w:rFonts w:eastAsia="Times New Roman"/>
          <w:b/>
          <w:sz w:val="32"/>
          <w:szCs w:val="24"/>
          <w:lang w:val="tr-TR" w:eastAsia="tr-TR"/>
        </w:rPr>
        <w:t>Kullanımı</w:t>
      </w:r>
    </w:p>
    <w:bookmarkEnd w:id="2"/>
    <w:p w14:paraId="6226A320" w14:textId="77777777"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14:paraId="7F4CECA5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451F76F8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6323D9D7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7168ED76" w14:textId="77777777"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14:paraId="616AB855" w14:textId="7332FA69" w:rsidR="00D554FC" w:rsidRDefault="004224CD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bookmarkStart w:id="3" w:name="_Hlk4016682"/>
      <w:r>
        <w:rPr>
          <w:rFonts w:eastAsia="Times New Roman"/>
          <w:b/>
          <w:sz w:val="24"/>
          <w:szCs w:val="24"/>
          <w:lang w:val="tr-TR" w:eastAsia="tr-TR"/>
        </w:rPr>
        <w:t>G141210086</w:t>
      </w:r>
      <w:r w:rsidR="00F777A1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bookmarkEnd w:id="3"/>
      <w:r w:rsidR="00F777A1">
        <w:rPr>
          <w:rFonts w:eastAsia="Times New Roman"/>
          <w:b/>
          <w:sz w:val="24"/>
          <w:szCs w:val="24"/>
          <w:lang w:val="tr-TR" w:eastAsia="tr-TR"/>
        </w:rPr>
        <w:t xml:space="preserve">– </w:t>
      </w:r>
      <w:r>
        <w:rPr>
          <w:rFonts w:eastAsia="Times New Roman"/>
          <w:b/>
          <w:sz w:val="24"/>
          <w:szCs w:val="24"/>
          <w:lang w:val="tr-TR" w:eastAsia="tr-TR"/>
        </w:rPr>
        <w:t>Berkan AYDIN</w:t>
      </w:r>
      <w:r w:rsidR="00F777A1">
        <w:rPr>
          <w:rFonts w:eastAsia="Times New Roman"/>
          <w:b/>
          <w:sz w:val="24"/>
          <w:szCs w:val="24"/>
          <w:lang w:val="tr-TR" w:eastAsia="tr-TR"/>
        </w:rPr>
        <w:t xml:space="preserve"> (1C)</w:t>
      </w:r>
    </w:p>
    <w:p w14:paraId="4FDD6E30" w14:textId="1EFDA9A1" w:rsidR="004224CD" w:rsidRPr="00D554FC" w:rsidRDefault="004224CD" w:rsidP="004224CD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bookmarkStart w:id="4" w:name="_Hlk7967079"/>
      <w:r>
        <w:rPr>
          <w:rFonts w:eastAsia="Times New Roman"/>
          <w:b/>
          <w:sz w:val="24"/>
          <w:szCs w:val="24"/>
          <w:lang w:val="tr-TR" w:eastAsia="tr-TR"/>
        </w:rPr>
        <w:t>G1</w:t>
      </w:r>
      <w:r>
        <w:rPr>
          <w:rFonts w:eastAsia="Times New Roman"/>
          <w:b/>
          <w:sz w:val="24"/>
          <w:szCs w:val="24"/>
          <w:lang w:val="tr-TR" w:eastAsia="tr-TR"/>
        </w:rPr>
        <w:t>5</w:t>
      </w:r>
      <w:r>
        <w:rPr>
          <w:rFonts w:eastAsia="Times New Roman"/>
          <w:b/>
          <w:sz w:val="24"/>
          <w:szCs w:val="24"/>
          <w:lang w:val="tr-TR" w:eastAsia="tr-TR"/>
        </w:rPr>
        <w:t xml:space="preserve">1210086 </w:t>
      </w:r>
      <w:bookmarkEnd w:id="4"/>
      <w:r>
        <w:rPr>
          <w:rFonts w:eastAsia="Times New Roman"/>
          <w:b/>
          <w:sz w:val="24"/>
          <w:szCs w:val="24"/>
          <w:lang w:val="tr-TR" w:eastAsia="tr-TR"/>
        </w:rPr>
        <w:t xml:space="preserve">– </w:t>
      </w:r>
      <w:r>
        <w:rPr>
          <w:rFonts w:eastAsia="Times New Roman"/>
          <w:b/>
          <w:sz w:val="24"/>
          <w:szCs w:val="24"/>
          <w:lang w:val="tr-TR" w:eastAsia="tr-TR"/>
        </w:rPr>
        <w:t>Ebru KARA</w:t>
      </w:r>
      <w:r>
        <w:rPr>
          <w:rFonts w:eastAsia="Times New Roman"/>
          <w:b/>
          <w:sz w:val="24"/>
          <w:szCs w:val="24"/>
          <w:lang w:val="tr-TR" w:eastAsia="tr-TR"/>
        </w:rPr>
        <w:t xml:space="preserve"> (1C)</w:t>
      </w:r>
    </w:p>
    <w:p w14:paraId="520EEFD6" w14:textId="77777777"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2213D343" w14:textId="77777777"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6D9C881B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5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5"/>
    </w:p>
    <w:p w14:paraId="291E5AB0" w14:textId="0F143B0B" w:rsidR="00D554FC" w:rsidRDefault="008D56DF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6" w:name="_Toc381622041"/>
      <w:r>
        <w:rPr>
          <w:rFonts w:eastAsia="Times New Roman"/>
          <w:b/>
          <w:sz w:val="24"/>
          <w:szCs w:val="24"/>
          <w:lang w:val="tr-TR" w:eastAsia="tr-TR"/>
        </w:rPr>
        <w:t>Mayıs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, </w:t>
      </w:r>
      <w:bookmarkEnd w:id="6"/>
      <w:r w:rsidR="00DC3C3D">
        <w:rPr>
          <w:rFonts w:eastAsia="Times New Roman"/>
          <w:b/>
          <w:sz w:val="24"/>
          <w:szCs w:val="24"/>
          <w:lang w:val="tr-TR" w:eastAsia="tr-TR"/>
        </w:rPr>
        <w:t>2019</w:t>
      </w:r>
    </w:p>
    <w:p w14:paraId="0C89D48D" w14:textId="77777777" w:rsidR="004B2B2A" w:rsidRPr="00E15C65" w:rsidRDefault="006047E2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14:paraId="52B0BA8F" w14:textId="073C657A" w:rsidR="00F777A1" w:rsidRDefault="00BE7BA4" w:rsidP="00E81230">
      <w:pPr>
        <w:pStyle w:val="Els-Author"/>
        <w:rPr>
          <w:noProof w:val="0"/>
          <w:sz w:val="34"/>
          <w:lang w:val="tr-TR"/>
        </w:rPr>
      </w:pPr>
      <w:r w:rsidRPr="00BE7BA4">
        <w:rPr>
          <w:noProof w:val="0"/>
          <w:sz w:val="34"/>
          <w:lang w:val="tr-TR"/>
        </w:rPr>
        <w:t>Paralel ile Seri İşlem Kullanımı</w:t>
      </w:r>
    </w:p>
    <w:p w14:paraId="56DD689C" w14:textId="1099105F" w:rsidR="00E72090" w:rsidRDefault="00E72090" w:rsidP="0097742E">
      <w:pPr>
        <w:pStyle w:val="Els-Affiliation"/>
        <w:spacing w:after="120"/>
        <w:rPr>
          <w:i w:val="0"/>
          <w:sz w:val="26"/>
          <w:lang w:val="tr-TR"/>
        </w:rPr>
      </w:pPr>
      <w:r w:rsidRPr="00E72090">
        <w:rPr>
          <w:i w:val="0"/>
          <w:sz w:val="26"/>
          <w:lang w:val="tr-TR"/>
        </w:rPr>
        <w:t>Berkan AYDIN</w:t>
      </w:r>
      <w:r>
        <w:rPr>
          <w:i w:val="0"/>
          <w:sz w:val="26"/>
          <w:lang w:val="tr-TR"/>
        </w:rPr>
        <w:t>,</w:t>
      </w:r>
      <w:r w:rsidRPr="00E72090">
        <w:rPr>
          <w:i w:val="0"/>
          <w:sz w:val="26"/>
          <w:lang w:val="tr-TR"/>
        </w:rPr>
        <w:t xml:space="preserve"> Ebru KARA</w:t>
      </w:r>
    </w:p>
    <w:p w14:paraId="7FAE2FA0" w14:textId="28C73A68" w:rsidR="0097742E" w:rsidRPr="00E43CEA" w:rsidRDefault="00E72090" w:rsidP="0097742E">
      <w:pPr>
        <w:pStyle w:val="Els-Affiliation"/>
        <w:spacing w:after="120"/>
        <w:rPr>
          <w:sz w:val="20"/>
          <w:lang w:val="tr-TR"/>
        </w:rPr>
      </w:pPr>
      <w:r w:rsidRPr="00E72090">
        <w:rPr>
          <w:sz w:val="20"/>
          <w:vertAlign w:val="superscript"/>
          <w:lang w:val="tr-TR"/>
        </w:rPr>
        <w:t xml:space="preserve">G141210086 </w:t>
      </w:r>
      <w:r w:rsidR="00854525" w:rsidRPr="00E43CEA">
        <w:rPr>
          <w:sz w:val="20"/>
          <w:vertAlign w:val="superscript"/>
          <w:lang w:val="tr-TR"/>
        </w:rPr>
        <w:t xml:space="preserve">– </w:t>
      </w:r>
      <w:r w:rsidR="00F777A1">
        <w:rPr>
          <w:sz w:val="20"/>
          <w:vertAlign w:val="superscript"/>
          <w:lang w:val="tr-TR"/>
        </w:rPr>
        <w:t>1C</w:t>
      </w:r>
      <w:r>
        <w:rPr>
          <w:sz w:val="20"/>
          <w:vertAlign w:val="superscript"/>
          <w:lang w:val="tr-TR"/>
        </w:rPr>
        <w:t xml:space="preserve">, </w:t>
      </w:r>
      <w:r w:rsidRPr="00E72090">
        <w:rPr>
          <w:sz w:val="20"/>
          <w:vertAlign w:val="superscript"/>
          <w:lang w:val="tr-TR"/>
        </w:rPr>
        <w:t>G151210086</w:t>
      </w:r>
      <w:r>
        <w:rPr>
          <w:sz w:val="20"/>
          <w:vertAlign w:val="superscript"/>
          <w:lang w:val="tr-TR"/>
        </w:rPr>
        <w:t>-1C</w:t>
      </w:r>
    </w:p>
    <w:p w14:paraId="5E9E5B50" w14:textId="45A4B455" w:rsidR="004B2B2A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14:paraId="20EE513E" w14:textId="5A96F0C1" w:rsidR="002D0EF6" w:rsidRDefault="007D7743" w:rsidP="00A61C14">
      <w:pPr>
        <w:jc w:val="both"/>
        <w:rPr>
          <w:lang w:val="tr-TR"/>
        </w:rPr>
      </w:pPr>
      <w:r>
        <w:rPr>
          <w:lang w:val="tr-TR"/>
        </w:rPr>
        <w:t xml:space="preserve">Günümüzde teknolojinin gelişmesi ile beraber </w:t>
      </w:r>
      <w:r w:rsidR="002D0EF6">
        <w:rPr>
          <w:lang w:val="tr-TR"/>
        </w:rPr>
        <w:t xml:space="preserve">hız çok önemli bir unsur olmaya başlamıştır. </w:t>
      </w:r>
      <w:r>
        <w:rPr>
          <w:lang w:val="tr-TR"/>
        </w:rPr>
        <w:t>Son yıllar da gerçek zamanlı uygulamalar yaygınlaşmaya başlamıştır. Bu yaygınlaşma ile beraber de</w:t>
      </w:r>
      <w:r w:rsidR="00084716">
        <w:rPr>
          <w:lang w:val="tr-TR"/>
        </w:rPr>
        <w:t xml:space="preserve"> uygulamalar</w:t>
      </w:r>
      <w:r>
        <w:rPr>
          <w:lang w:val="tr-TR"/>
        </w:rPr>
        <w:t xml:space="preserve">ın </w:t>
      </w:r>
      <w:r w:rsidR="00101CDF">
        <w:rPr>
          <w:lang w:val="tr-TR"/>
        </w:rPr>
        <w:t>paralel çalışabilmesi oldukça önemlidir.</w:t>
      </w:r>
      <w:r w:rsidR="0080309C">
        <w:rPr>
          <w:lang w:val="tr-TR"/>
        </w:rPr>
        <w:t xml:space="preserve"> </w:t>
      </w:r>
      <w:r w:rsidR="003F600F">
        <w:rPr>
          <w:lang w:val="tr-TR"/>
        </w:rPr>
        <w:t xml:space="preserve">Endüstriyel uygulamalar da bu nedenle </w:t>
      </w:r>
      <w:proofErr w:type="spellStart"/>
      <w:r w:rsidR="003F600F">
        <w:rPr>
          <w:lang w:val="tr-TR"/>
        </w:rPr>
        <w:t>Thread</w:t>
      </w:r>
      <w:proofErr w:type="spellEnd"/>
      <w:r w:rsidR="003F600F">
        <w:rPr>
          <w:lang w:val="tr-TR"/>
        </w:rPr>
        <w:t xml:space="preserve"> kullanılarak paralel uygulamalar yapılmaktadır. Aynı zaman da gömülü sistemlerde de </w:t>
      </w:r>
      <w:proofErr w:type="spellStart"/>
      <w:r w:rsidR="003F600F">
        <w:rPr>
          <w:lang w:val="tr-TR"/>
        </w:rPr>
        <w:t>Free</w:t>
      </w:r>
      <w:proofErr w:type="spellEnd"/>
      <w:r w:rsidR="003F600F">
        <w:rPr>
          <w:lang w:val="tr-TR"/>
        </w:rPr>
        <w:t xml:space="preserve"> RTOS kullanılarak bu şekilde çalışmalar yapılmaktadır. Yapılan çalışma da </w:t>
      </w:r>
      <w:r w:rsidR="00716EA4">
        <w:rPr>
          <w:lang w:val="tr-TR"/>
        </w:rPr>
        <w:t>bir dosya içinde bulunan tüm 4 basamaklı sayılar</w:t>
      </w:r>
      <w:r w:rsidR="00A00712">
        <w:rPr>
          <w:lang w:val="tr-TR"/>
        </w:rPr>
        <w:t xml:space="preserve"> seri ve paralel olarak belli hesaplama yapılmıştır.</w:t>
      </w:r>
      <w:r w:rsidR="00716EA4">
        <w:rPr>
          <w:lang w:val="tr-TR"/>
        </w:rPr>
        <w:t xml:space="preserve"> </w:t>
      </w:r>
      <w:r w:rsidR="00507F7A">
        <w:rPr>
          <w:lang w:val="tr-TR"/>
        </w:rPr>
        <w:t xml:space="preserve">Burada paralel işlem için 4 farklı işlem yapılacağından 4 adet sınıf oluşturularak aynı anda işlemlerin yapılması sağlanmıştır. Burada sonuç olarak bakıldığında küçük dosya boyutları için seri ile paralel arasında </w:t>
      </w:r>
      <w:proofErr w:type="spellStart"/>
      <w:r w:rsidR="00507F7A">
        <w:rPr>
          <w:lang w:val="tr-TR"/>
        </w:rPr>
        <w:t>thread</w:t>
      </w:r>
      <w:proofErr w:type="spellEnd"/>
      <w:r w:rsidR="00507F7A">
        <w:rPr>
          <w:lang w:val="tr-TR"/>
        </w:rPr>
        <w:t xml:space="preserve"> açma kapama süreleri nedeniyle fark yok iken dosya boyutunun büyük olması ile paralel süre seriye göre daha kısadır. </w:t>
      </w:r>
    </w:p>
    <w:p w14:paraId="3CCDF176" w14:textId="77777777" w:rsidR="004B2B2A" w:rsidRPr="00E15C65" w:rsidRDefault="004B2B2A">
      <w:pPr>
        <w:rPr>
          <w:sz w:val="18"/>
          <w:lang w:val="tr-TR"/>
        </w:rPr>
      </w:pPr>
    </w:p>
    <w:p w14:paraId="43B4FF87" w14:textId="137439A4"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015F25">
        <w:rPr>
          <w:sz w:val="18"/>
          <w:lang w:val="tr-TR"/>
        </w:rPr>
        <w:t>9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14:paraId="11BBB8B6" w14:textId="77777777"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benim özgün çalışmamdır. Faydalanmış olduğum kaynakları içeresinde belirttim. Her hangi bir kopya işleminde sorumluluk bana aittir.</w:t>
      </w:r>
    </w:p>
    <w:p w14:paraId="69A9C959" w14:textId="427C2290" w:rsidR="004B2B2A" w:rsidRDefault="00E15C65">
      <w:pPr>
        <w:pStyle w:val="Els-keywords"/>
      </w:pPr>
      <w:r>
        <w:t>Anahtar Kelimeler</w:t>
      </w:r>
      <w:r w:rsidR="00E81230">
        <w:t>:</w:t>
      </w:r>
      <w:r w:rsidR="00AA13B8">
        <w:t xml:space="preserve"> Dosya okuma,</w:t>
      </w:r>
      <w:r w:rsidR="00E81230">
        <w:t xml:space="preserve"> </w:t>
      </w:r>
      <w:r w:rsidR="00AA13B8">
        <w:t>e</w:t>
      </w:r>
      <w:r w:rsidR="006707AF">
        <w:t>ş zamanlı programlama, paralel işlem, thread</w:t>
      </w:r>
      <w:r>
        <w:t>.</w:t>
      </w:r>
      <w:r w:rsidR="00F0326D" w:rsidRPr="00F0326D">
        <w:t xml:space="preserve"> </w:t>
      </w:r>
    </w:p>
    <w:p w14:paraId="319E541E" w14:textId="77777777" w:rsidR="007E0013" w:rsidRPr="00787B0D" w:rsidRDefault="00B95BF1" w:rsidP="007E0013">
      <w:pPr>
        <w:pStyle w:val="Els-1storder-head"/>
        <w:rPr>
          <w:lang w:val="tr-TR"/>
        </w:rPr>
      </w:pPr>
      <w:r>
        <w:rPr>
          <w:lang w:val="tr-TR"/>
        </w:rPr>
        <w:t>GELİŞTİRİLEN YAZILIM</w:t>
      </w:r>
    </w:p>
    <w:p w14:paraId="220DD53F" w14:textId="56FB6E01" w:rsidR="007E0013" w:rsidRPr="00787B0D" w:rsidRDefault="00892EF8" w:rsidP="007E0013">
      <w:pPr>
        <w:pStyle w:val="Els-body-text"/>
        <w:spacing w:before="240" w:after="240"/>
        <w:rPr>
          <w:lang w:val="tr-TR"/>
        </w:rPr>
      </w:pPr>
      <w:r>
        <w:rPr>
          <w:lang w:val="tr-TR"/>
        </w:rPr>
        <w:t xml:space="preserve">Yapılan çalışma da </w:t>
      </w:r>
      <w:r w:rsidR="00784C05">
        <w:rPr>
          <w:lang w:val="tr-TR"/>
        </w:rPr>
        <w:t xml:space="preserve">öncelikle oluşturulmuş kütüphanenin </w:t>
      </w:r>
      <w:r w:rsidR="00CF21D0">
        <w:rPr>
          <w:lang w:val="tr-TR"/>
        </w:rPr>
        <w:t>sınıfları</w:t>
      </w:r>
      <w:r w:rsidR="00784C05">
        <w:rPr>
          <w:lang w:val="tr-TR"/>
        </w:rPr>
        <w:t xml:space="preserve"> tablo 1 ile verilmiştir</w:t>
      </w:r>
      <w:r w:rsidR="005C5DE6">
        <w:rPr>
          <w:lang w:val="tr-TR"/>
        </w:rPr>
        <w:t>.</w:t>
      </w:r>
      <w:r w:rsidR="00784C05">
        <w:rPr>
          <w:lang w:val="tr-TR"/>
        </w:rPr>
        <w:t xml:space="preserve"> Burada görüldüğü üzere </w:t>
      </w:r>
      <w:r w:rsidR="00475493">
        <w:rPr>
          <w:lang w:val="tr-TR"/>
        </w:rPr>
        <w:t>ana program dışında</w:t>
      </w:r>
      <w:r w:rsidR="00FD1ED2">
        <w:rPr>
          <w:lang w:val="tr-TR"/>
        </w:rPr>
        <w:t xml:space="preserve"> </w:t>
      </w:r>
      <w:proofErr w:type="spellStart"/>
      <w:r w:rsidR="00FD1ED2">
        <w:rPr>
          <w:lang w:val="tr-TR"/>
        </w:rPr>
        <w:t>thread’ler</w:t>
      </w:r>
      <w:proofErr w:type="spellEnd"/>
      <w:r w:rsidR="00FD1ED2">
        <w:rPr>
          <w:lang w:val="tr-TR"/>
        </w:rPr>
        <w:t xml:space="preserve"> için</w:t>
      </w:r>
      <w:r w:rsidR="00475493">
        <w:rPr>
          <w:lang w:val="tr-TR"/>
        </w:rPr>
        <w:t xml:space="preserve"> 4 adet sınıf oluşturulmuştur.</w:t>
      </w:r>
    </w:p>
    <w:p w14:paraId="07BA9D45" w14:textId="5895F767" w:rsidR="007E0013" w:rsidRPr="00787B0D" w:rsidRDefault="00787B0D" w:rsidP="007E0013">
      <w:pPr>
        <w:pStyle w:val="Els-caption"/>
        <w:ind w:left="1418"/>
        <w:rPr>
          <w:lang w:val="tr-TR"/>
        </w:rPr>
      </w:pPr>
      <w:r w:rsidRPr="00787B0D">
        <w:rPr>
          <w:lang w:val="tr-TR"/>
        </w:rPr>
        <w:t>Tablo 1</w:t>
      </w:r>
      <w:r w:rsidR="007E0013" w:rsidRPr="00787B0D">
        <w:rPr>
          <w:lang w:val="tr-TR"/>
        </w:rPr>
        <w:t xml:space="preserve">. </w:t>
      </w:r>
      <w:r w:rsidR="007875EB">
        <w:rPr>
          <w:lang w:val="tr-TR"/>
        </w:rPr>
        <w:t>Fonksiyonlar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4612"/>
      </w:tblGrid>
      <w:tr w:rsidR="00C831F3" w:rsidRPr="00787B0D" w14:paraId="18C16F1A" w14:textId="13B16700" w:rsidTr="00C831F3">
        <w:trPr>
          <w:trHeight w:val="223"/>
          <w:jc w:val="center"/>
        </w:trPr>
        <w:tc>
          <w:tcPr>
            <w:tcW w:w="15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00934" w14:textId="712DE4C6" w:rsidR="00C831F3" w:rsidRPr="00787B0D" w:rsidRDefault="00C831F3" w:rsidP="003B234B">
            <w:pPr>
              <w:pStyle w:val="ListParagraph"/>
              <w:spacing w:after="0" w:line="240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Dosya İsmi</w:t>
            </w:r>
          </w:p>
        </w:tc>
        <w:tc>
          <w:tcPr>
            <w:tcW w:w="4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DDDF04" w14:textId="487C113A" w:rsidR="00C831F3" w:rsidRPr="00787B0D" w:rsidRDefault="00C831F3" w:rsidP="003B234B">
            <w:pPr>
              <w:pStyle w:val="ListParagraph"/>
              <w:spacing w:after="0" w:line="240" w:lineRule="auto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Dosya İşlevi</w:t>
            </w:r>
          </w:p>
        </w:tc>
      </w:tr>
      <w:tr w:rsidR="00C831F3" w:rsidRPr="00787B0D" w14:paraId="3D920F9A" w14:textId="1BAE2875" w:rsidTr="0053194C">
        <w:trPr>
          <w:trHeight w:val="627"/>
          <w:jc w:val="center"/>
        </w:trPr>
        <w:tc>
          <w:tcPr>
            <w:tcW w:w="1549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CFF955" w14:textId="1B8D3899" w:rsidR="00C831F3" w:rsidRPr="004E5098" w:rsidRDefault="00C831F3" w:rsidP="003B234B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4E5098">
              <w:rPr>
                <w:rFonts w:asciiTheme="minorHAnsi" w:hAnsiTheme="minorHAnsi" w:cstheme="minorHAnsi"/>
                <w:sz w:val="20"/>
              </w:rPr>
              <w:t>Ana Program</w:t>
            </w:r>
          </w:p>
        </w:tc>
        <w:tc>
          <w:tcPr>
            <w:tcW w:w="461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89D1741" w14:textId="591E1A7E" w:rsidR="00C831F3" w:rsidRPr="00787B0D" w:rsidRDefault="00EC7630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Seri ve paralel hesaplamanın yapıldığı program</w:t>
            </w:r>
          </w:p>
        </w:tc>
      </w:tr>
      <w:tr w:rsidR="0053194C" w:rsidRPr="00787B0D" w14:paraId="470F5987" w14:textId="77777777" w:rsidTr="0053194C">
        <w:trPr>
          <w:trHeight w:val="627"/>
          <w:jc w:val="center"/>
        </w:trPr>
        <w:tc>
          <w:tcPr>
            <w:tcW w:w="15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5869F74" w14:textId="0B599F96" w:rsidR="0053194C" w:rsidRPr="004E5098" w:rsidRDefault="0053194C" w:rsidP="0053194C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</w:rPr>
              <w:t>ReadTxt</w:t>
            </w:r>
            <w:proofErr w:type="spellEnd"/>
          </w:p>
        </w:tc>
        <w:tc>
          <w:tcPr>
            <w:tcW w:w="461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89FD732" w14:textId="5F7585D5" w:rsidR="0053194C" w:rsidRDefault="0053194C" w:rsidP="0053194C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Dosya okunarak diziye atılmıştır</w:t>
            </w:r>
          </w:p>
        </w:tc>
      </w:tr>
      <w:tr w:rsidR="0053194C" w:rsidRPr="00787B0D" w14:paraId="580376BE" w14:textId="1BB928E4" w:rsidTr="00C831F3">
        <w:trPr>
          <w:trHeight w:val="691"/>
          <w:jc w:val="center"/>
        </w:trPr>
        <w:tc>
          <w:tcPr>
            <w:tcW w:w="15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76D4B82" w14:textId="182C65FE" w:rsidR="0053194C" w:rsidRPr="006A0332" w:rsidRDefault="0053194C" w:rsidP="0053194C">
            <w:pPr>
              <w:pStyle w:val="ListParagraph"/>
              <w:spacing w:after="0"/>
              <w:ind w:left="58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A0332">
              <w:rPr>
                <w:rFonts w:asciiTheme="minorHAnsi" w:hAnsiTheme="minorHAnsi" w:cstheme="minorHAnsi"/>
                <w:sz w:val="20"/>
                <w:szCs w:val="20"/>
              </w:rPr>
              <w:t>Digit1</w:t>
            </w:r>
          </w:p>
        </w:tc>
        <w:tc>
          <w:tcPr>
            <w:tcW w:w="461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6F6756C" w14:textId="6DEBDC89" w:rsidR="0053194C" w:rsidRPr="00787B0D" w:rsidRDefault="0053194C" w:rsidP="0053194C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Birler basamaklarının toplamının hesaplanması</w:t>
            </w:r>
          </w:p>
        </w:tc>
      </w:tr>
      <w:tr w:rsidR="0053194C" w:rsidRPr="00787B0D" w14:paraId="30DDF1A9" w14:textId="3E8E6BED" w:rsidTr="00C831F3">
        <w:trPr>
          <w:trHeight w:val="74"/>
          <w:jc w:val="center"/>
        </w:trPr>
        <w:tc>
          <w:tcPr>
            <w:tcW w:w="15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7EF2DF1" w14:textId="25A4B122" w:rsidR="0053194C" w:rsidRPr="004E5098" w:rsidRDefault="0053194C" w:rsidP="0053194C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  <w:lang w:val="tr-TR"/>
              </w:rPr>
            </w:pPr>
            <w:r w:rsidRPr="004E5098">
              <w:rPr>
                <w:rFonts w:asciiTheme="minorHAnsi" w:hAnsiTheme="minorHAnsi" w:cstheme="minorHAnsi"/>
              </w:rPr>
              <w:t>Digit</w:t>
            </w: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461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DC24500" w14:textId="084FC1C6" w:rsidR="0053194C" w:rsidRPr="00787B0D" w:rsidRDefault="0053194C" w:rsidP="0053194C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Onlar basamaklarının toplamının hesaplanması</w:t>
            </w:r>
          </w:p>
        </w:tc>
      </w:tr>
      <w:tr w:rsidR="0053194C" w:rsidRPr="00787B0D" w14:paraId="7D7A8BCB" w14:textId="406D3FDA" w:rsidTr="00C831F3">
        <w:trPr>
          <w:trHeight w:val="547"/>
          <w:jc w:val="center"/>
        </w:trPr>
        <w:tc>
          <w:tcPr>
            <w:tcW w:w="15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CFDA332" w14:textId="4DB7D586" w:rsidR="0053194C" w:rsidRPr="004E5098" w:rsidRDefault="0053194C" w:rsidP="0053194C">
            <w:pPr>
              <w:jc w:val="center"/>
              <w:rPr>
                <w:rFonts w:asciiTheme="minorHAnsi" w:hAnsiTheme="minorHAnsi" w:cstheme="minorHAnsi"/>
                <w:lang w:val="tr-TR"/>
              </w:rPr>
            </w:pPr>
            <w:r w:rsidRPr="004E5098">
              <w:rPr>
                <w:rFonts w:asciiTheme="minorHAnsi" w:hAnsiTheme="minorHAnsi" w:cstheme="minorHAnsi"/>
              </w:rPr>
              <w:t>Digit</w:t>
            </w: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461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96AB3A5" w14:textId="21CF320A" w:rsidR="0053194C" w:rsidRPr="00787B0D" w:rsidRDefault="0053194C" w:rsidP="0053194C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Yüzler basamaklarının toplamının hesaplanması</w:t>
            </w:r>
          </w:p>
        </w:tc>
      </w:tr>
      <w:tr w:rsidR="0053194C" w:rsidRPr="00787B0D" w14:paraId="14267B8E" w14:textId="77777777" w:rsidTr="00C831F3">
        <w:trPr>
          <w:trHeight w:val="547"/>
          <w:jc w:val="center"/>
        </w:trPr>
        <w:tc>
          <w:tcPr>
            <w:tcW w:w="154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F4828" w14:textId="04EDD15E" w:rsidR="0053194C" w:rsidRPr="004E5098" w:rsidRDefault="0053194C" w:rsidP="0053194C">
            <w:pPr>
              <w:jc w:val="center"/>
              <w:rPr>
                <w:rFonts w:asciiTheme="minorHAnsi" w:hAnsiTheme="minorHAnsi" w:cstheme="minorHAnsi"/>
                <w:lang w:val="tr-TR"/>
              </w:rPr>
            </w:pPr>
            <w:r w:rsidRPr="004E5098">
              <w:rPr>
                <w:rFonts w:asciiTheme="minorHAnsi" w:hAnsiTheme="minorHAnsi" w:cstheme="minorHAnsi"/>
              </w:rPr>
              <w:t>Digit</w:t>
            </w: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4612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6016ED" w14:textId="5F37C233" w:rsidR="0053194C" w:rsidRDefault="0053194C" w:rsidP="0053194C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Binler basamaklarının toplamının hesaplanması</w:t>
            </w:r>
          </w:p>
        </w:tc>
      </w:tr>
    </w:tbl>
    <w:p w14:paraId="57A39A37" w14:textId="77777777" w:rsidR="000D6BFA" w:rsidRDefault="000D6BFA" w:rsidP="002D1CF8">
      <w:pPr>
        <w:pStyle w:val="Els-body-text"/>
        <w:tabs>
          <w:tab w:val="left" w:pos="0"/>
        </w:tabs>
        <w:spacing w:before="240" w:after="240"/>
        <w:rPr>
          <w:lang w:val="tr-TR"/>
        </w:rPr>
      </w:pPr>
    </w:p>
    <w:p w14:paraId="33E50FED" w14:textId="4CEEAB36" w:rsidR="002400B6" w:rsidRDefault="000D6BFA" w:rsidP="002D1CF8">
      <w:pPr>
        <w:pStyle w:val="Els-body-text"/>
        <w:tabs>
          <w:tab w:val="left" w:pos="0"/>
        </w:tabs>
        <w:spacing w:before="240" w:after="240"/>
        <w:rPr>
          <w:lang w:val="tr-TR"/>
        </w:rPr>
      </w:pPr>
      <w:r w:rsidRPr="000D6BFA">
        <w:rPr>
          <w:lang w:val="tr-TR"/>
        </w:rPr>
        <w:t xml:space="preserve">Yapılan çalışma da </w:t>
      </w:r>
      <w:r w:rsidR="006A0332">
        <w:rPr>
          <w:lang w:val="tr-TR"/>
        </w:rPr>
        <w:t xml:space="preserve">öncelikle </w:t>
      </w:r>
      <w:proofErr w:type="spellStart"/>
      <w:r w:rsidR="006A0332">
        <w:rPr>
          <w:lang w:val="tr-TR"/>
        </w:rPr>
        <w:t>ReadTxt</w:t>
      </w:r>
      <w:proofErr w:type="spellEnd"/>
      <w:r w:rsidR="006A0332">
        <w:rPr>
          <w:lang w:val="tr-TR"/>
        </w:rPr>
        <w:t xml:space="preserve"> sınıfı kullanılarak </w:t>
      </w:r>
      <w:r w:rsidRPr="000D6BFA">
        <w:rPr>
          <w:lang w:val="tr-TR"/>
        </w:rPr>
        <w:t>dosya içinde bulunan tüm 4 basamaklı sayılar okutul</w:t>
      </w:r>
      <w:r w:rsidR="00EB4683">
        <w:rPr>
          <w:lang w:val="tr-TR"/>
        </w:rPr>
        <w:t>up bir diziye atılmıştır</w:t>
      </w:r>
      <w:r w:rsidRPr="000D6BFA">
        <w:rPr>
          <w:lang w:val="tr-TR"/>
        </w:rPr>
        <w:t xml:space="preserve">. </w:t>
      </w:r>
      <w:r w:rsidR="00CA7DB2">
        <w:rPr>
          <w:lang w:val="tr-TR"/>
        </w:rPr>
        <w:t xml:space="preserve">Daha sonra bu dizi kullanılarak seri ve paralel hesaplamalar yapılmıştır. </w:t>
      </w:r>
      <w:r w:rsidRPr="000D6BFA">
        <w:rPr>
          <w:lang w:val="tr-TR"/>
        </w:rPr>
        <w:t xml:space="preserve">Burada paralel işlem için 4 farklı işlem yapılacağından 4 adet sınıf oluşturularak aynı anda işlemlerin yapılması sağlanmıştır. Burada sonuç olarak bakıldığında küçük dosya boyutları için seri ile paralel arasında </w:t>
      </w:r>
      <w:proofErr w:type="spellStart"/>
      <w:r w:rsidRPr="000D6BFA">
        <w:rPr>
          <w:lang w:val="tr-TR"/>
        </w:rPr>
        <w:t>thread</w:t>
      </w:r>
      <w:proofErr w:type="spellEnd"/>
      <w:r w:rsidRPr="000D6BFA">
        <w:rPr>
          <w:lang w:val="tr-TR"/>
        </w:rPr>
        <w:t xml:space="preserve"> açma kapama süreleri nedeniyle fark yok iken dosya boyutunun büyük olması ile paralel süre seriy</w:t>
      </w:r>
      <w:bookmarkStart w:id="7" w:name="_GoBack"/>
      <w:bookmarkEnd w:id="7"/>
      <w:r w:rsidRPr="000D6BFA">
        <w:rPr>
          <w:lang w:val="tr-TR"/>
        </w:rPr>
        <w:t>e göre daha kısadır.</w:t>
      </w:r>
      <w:r>
        <w:rPr>
          <w:lang w:val="tr-TR"/>
        </w:rPr>
        <w:t xml:space="preserve"> Sonuç olarak elde edilen yapı Şekil 1 ile verilmiştir.</w:t>
      </w:r>
    </w:p>
    <w:p w14:paraId="26E34EBC" w14:textId="47A03D8C" w:rsidR="009F2897" w:rsidRDefault="00B369B6" w:rsidP="009F289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965F2D5" wp14:editId="652E2AC9">
            <wp:extent cx="5140993" cy="1534602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06" t="66127" r="34738" b="16533"/>
                    <a:stretch/>
                  </pic:blipFill>
                  <pic:spPr bwMode="auto">
                    <a:xfrm>
                      <a:off x="0" y="0"/>
                      <a:ext cx="5206019" cy="155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A17CE" w14:textId="042AE656" w:rsidR="009F2897" w:rsidRPr="003749DA" w:rsidRDefault="00C32A76" w:rsidP="003749DA">
      <w:pPr>
        <w:pStyle w:val="Els-caption"/>
        <w:jc w:val="center"/>
        <w:rPr>
          <w:lang w:val="tr-TR"/>
        </w:rPr>
      </w:pPr>
      <w:r w:rsidRPr="00C32A76">
        <w:rPr>
          <w:lang w:val="tr-TR"/>
        </w:rPr>
        <w:t>Şekil</w:t>
      </w:r>
      <w:r w:rsidR="009F2897" w:rsidRPr="00C32A76">
        <w:rPr>
          <w:lang w:val="tr-TR"/>
        </w:rPr>
        <w:t xml:space="preserve"> 1. </w:t>
      </w:r>
      <w:r w:rsidR="00A46083">
        <w:rPr>
          <w:lang w:val="tr-TR"/>
        </w:rPr>
        <w:t>Test sonucu</w:t>
      </w:r>
    </w:p>
    <w:p w14:paraId="31CA05A8" w14:textId="77777777" w:rsidR="00D554FC" w:rsidRDefault="00D554FC" w:rsidP="00C2716F">
      <w:pPr>
        <w:pStyle w:val="Els-1storder-head"/>
      </w:pPr>
      <w:r>
        <w:t>ÇIKTILAR</w:t>
      </w:r>
    </w:p>
    <w:p w14:paraId="2E47DB65" w14:textId="17DB5C9F" w:rsidR="00D554FC" w:rsidRPr="00F01BBA" w:rsidRDefault="001E4BB5" w:rsidP="00D554FC">
      <w:pPr>
        <w:pStyle w:val="Els-body-text"/>
      </w:pPr>
      <w:proofErr w:type="spellStart"/>
      <w:r>
        <w:t>Yapılan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 w:rsidR="00BA6D4A">
        <w:t>sonunda</w:t>
      </w:r>
      <w:proofErr w:type="spellEnd"/>
      <w:r w:rsidR="00BA6D4A">
        <w:t xml:space="preserve"> thread </w:t>
      </w:r>
      <w:proofErr w:type="spellStart"/>
      <w:r w:rsidR="00BA6D4A">
        <w:t>kullanımı</w:t>
      </w:r>
      <w:proofErr w:type="spellEnd"/>
      <w:r w:rsidR="00BA6D4A">
        <w:t xml:space="preserve"> </w:t>
      </w:r>
      <w:proofErr w:type="spellStart"/>
      <w:r w:rsidR="00BA6D4A">
        <w:t>ve</w:t>
      </w:r>
      <w:proofErr w:type="spellEnd"/>
      <w:r w:rsidR="00BA6D4A">
        <w:t xml:space="preserve"> </w:t>
      </w:r>
      <w:proofErr w:type="spellStart"/>
      <w:r w:rsidR="00BA6D4A">
        <w:t>gerekliliği</w:t>
      </w:r>
      <w:proofErr w:type="spellEnd"/>
      <w:r w:rsidR="00BA6D4A">
        <w:t xml:space="preserve"> </w:t>
      </w:r>
      <w:proofErr w:type="spellStart"/>
      <w:r w:rsidR="00BA6D4A">
        <w:t>anlaşılmıştır</w:t>
      </w:r>
      <w:proofErr w:type="spellEnd"/>
      <w:r w:rsidR="00F01BBA">
        <w:t>.</w:t>
      </w:r>
    </w:p>
    <w:p w14:paraId="15B8719C" w14:textId="77777777" w:rsidR="00C2716F" w:rsidRDefault="00B95BF1" w:rsidP="00C2716F">
      <w:pPr>
        <w:pStyle w:val="Els-1storder-head"/>
      </w:pPr>
      <w:r>
        <w:t>SONUÇ</w:t>
      </w:r>
    </w:p>
    <w:p w14:paraId="5FEB1ED3" w14:textId="0F1C3F83" w:rsidR="00A51E52" w:rsidRPr="00B95BF1" w:rsidRDefault="00AC1A18" w:rsidP="00665B71">
      <w:pPr>
        <w:spacing w:line="240" w:lineRule="exact"/>
        <w:ind w:firstLine="284"/>
        <w:jc w:val="both"/>
        <w:rPr>
          <w:lang w:val="tr-TR"/>
        </w:rPr>
      </w:pPr>
      <w:r w:rsidRPr="00AC1A18">
        <w:rPr>
          <w:lang w:val="tr-TR"/>
        </w:rPr>
        <w:t>Burada sonuç olarak</w:t>
      </w:r>
      <w:r w:rsidR="00190EDD">
        <w:rPr>
          <w:lang w:val="tr-TR"/>
        </w:rPr>
        <w:t xml:space="preserve"> her zaman </w:t>
      </w:r>
      <w:proofErr w:type="spellStart"/>
      <w:r w:rsidR="00190EDD">
        <w:rPr>
          <w:lang w:val="tr-TR"/>
        </w:rPr>
        <w:t>thread</w:t>
      </w:r>
      <w:proofErr w:type="spellEnd"/>
      <w:r w:rsidR="00190EDD">
        <w:rPr>
          <w:lang w:val="tr-TR"/>
        </w:rPr>
        <w:t xml:space="preserve"> kullanımının mantıklı olmadığını ama gerektiği zamanlarda </w:t>
      </w:r>
      <w:proofErr w:type="spellStart"/>
      <w:r w:rsidR="00190EDD">
        <w:rPr>
          <w:lang w:val="tr-TR"/>
        </w:rPr>
        <w:t>thread’lerin</w:t>
      </w:r>
      <w:proofErr w:type="spellEnd"/>
      <w:r w:rsidR="00190EDD">
        <w:rPr>
          <w:lang w:val="tr-TR"/>
        </w:rPr>
        <w:t xml:space="preserve"> kullanılabileceği ortaya çıkmıştır</w:t>
      </w:r>
      <w:r w:rsidRPr="00AC1A18">
        <w:rPr>
          <w:lang w:val="tr-TR"/>
        </w:rPr>
        <w:t>.</w:t>
      </w:r>
    </w:p>
    <w:p w14:paraId="3EA54C2C" w14:textId="709D5318" w:rsidR="00C50FE8" w:rsidRDefault="00A42EDD" w:rsidP="00366EEE">
      <w:pPr>
        <w:pStyle w:val="Els-reference-head"/>
        <w:rPr>
          <w:sz w:val="16"/>
        </w:rPr>
      </w:pPr>
      <w:proofErr w:type="spellStart"/>
      <w:r>
        <w:t>Referanslar</w:t>
      </w:r>
      <w:proofErr w:type="spellEnd"/>
      <w:r w:rsidR="00C50FE8" w:rsidRPr="00C50FE8">
        <w:rPr>
          <w:sz w:val="16"/>
        </w:rPr>
        <w:t xml:space="preserve"> </w:t>
      </w:r>
    </w:p>
    <w:p w14:paraId="5E89A41F" w14:textId="3FB603BC" w:rsidR="000A2A0F" w:rsidRPr="000A2A0F" w:rsidRDefault="000A2A0F" w:rsidP="000A2A0F">
      <w:pPr>
        <w:spacing w:after="120"/>
        <w:ind w:left="397" w:hanging="397"/>
        <w:jc w:val="both"/>
        <w:rPr>
          <w:sz w:val="16"/>
          <w:lang w:val="en-US"/>
        </w:rPr>
      </w:pPr>
      <w:r>
        <w:rPr>
          <w:sz w:val="16"/>
          <w:lang w:val="en-US"/>
        </w:rPr>
        <w:t>[1</w:t>
      </w:r>
      <w:r w:rsidRPr="007A62EB">
        <w:rPr>
          <w:sz w:val="16"/>
          <w:lang w:val="en-US"/>
        </w:rPr>
        <w:t xml:space="preserve">] </w:t>
      </w:r>
      <w:r w:rsidRPr="007A62EB">
        <w:rPr>
          <w:sz w:val="16"/>
          <w:lang w:val="en-US"/>
        </w:rPr>
        <w:tab/>
      </w:r>
      <w:r w:rsidRPr="003749DA">
        <w:rPr>
          <w:sz w:val="16"/>
          <w:lang w:val="en-US"/>
        </w:rPr>
        <w:t>http://forum.csharpnedir.com/forum_posts.asp?TID=9374&amp;title=thread-ile-parametreli-metot-kullanlabilirmi</w:t>
      </w:r>
    </w:p>
    <w:p w14:paraId="50C0CE36" w14:textId="77777777" w:rsidR="000A2A0F" w:rsidRDefault="008D4E0E" w:rsidP="00C50FE8">
      <w:pPr>
        <w:spacing w:after="120"/>
        <w:ind w:left="397" w:hanging="397"/>
        <w:jc w:val="both"/>
        <w:rPr>
          <w:sz w:val="16"/>
          <w:lang w:val="en-US"/>
        </w:rPr>
      </w:pPr>
      <w:r>
        <w:rPr>
          <w:sz w:val="16"/>
          <w:lang w:val="en-US"/>
        </w:rPr>
        <w:t>[</w:t>
      </w:r>
      <w:r w:rsidR="000A2A0F">
        <w:rPr>
          <w:sz w:val="16"/>
          <w:lang w:val="en-US"/>
        </w:rPr>
        <w:t>2</w:t>
      </w:r>
      <w:r w:rsidRPr="007A62EB">
        <w:rPr>
          <w:sz w:val="16"/>
          <w:lang w:val="en-US"/>
        </w:rPr>
        <w:t xml:space="preserve">] </w:t>
      </w:r>
      <w:r w:rsidRPr="007A62EB">
        <w:rPr>
          <w:sz w:val="16"/>
          <w:lang w:val="en-US"/>
        </w:rPr>
        <w:tab/>
      </w:r>
      <w:r w:rsidR="000A2A0F" w:rsidRPr="000A2A0F">
        <w:rPr>
          <w:sz w:val="16"/>
          <w:lang w:val="en-US"/>
        </w:rPr>
        <w:t>https://stackoverflow.com/questions/453018/number-of-lines-in-a-file-in-java</w:t>
      </w:r>
      <w:r w:rsidR="000A2A0F" w:rsidRPr="000A2A0F">
        <w:rPr>
          <w:sz w:val="16"/>
          <w:lang w:val="en-US"/>
        </w:rPr>
        <w:t xml:space="preserve"> </w:t>
      </w:r>
    </w:p>
    <w:p w14:paraId="3FD37316" w14:textId="4268FD0E" w:rsidR="008D4E0E" w:rsidRPr="007A62EB" w:rsidRDefault="003749DA" w:rsidP="00C50FE8">
      <w:pPr>
        <w:spacing w:after="120"/>
        <w:ind w:left="397" w:hanging="397"/>
        <w:jc w:val="both"/>
        <w:rPr>
          <w:sz w:val="16"/>
          <w:lang w:val="en-US"/>
        </w:rPr>
      </w:pPr>
      <w:r>
        <w:rPr>
          <w:sz w:val="16"/>
          <w:lang w:val="en-US"/>
        </w:rPr>
        <w:t>[</w:t>
      </w:r>
      <w:r w:rsidR="000A2A0F">
        <w:rPr>
          <w:sz w:val="16"/>
          <w:lang w:val="en-US"/>
        </w:rPr>
        <w:t>3</w:t>
      </w:r>
      <w:r>
        <w:rPr>
          <w:sz w:val="16"/>
          <w:lang w:val="en-US"/>
        </w:rPr>
        <w:t xml:space="preserve">]     </w:t>
      </w:r>
      <w:r w:rsidR="000A2A0F" w:rsidRPr="000A2A0F">
        <w:rPr>
          <w:sz w:val="16"/>
          <w:lang w:val="en-US"/>
        </w:rPr>
        <w:t>https://medium.com/@aozturk/how-to-handle-uncaught-exceptions-in-java-abf819347906</w:t>
      </w:r>
    </w:p>
    <w:p w14:paraId="2DF2E02B" w14:textId="77777777" w:rsidR="008D4E0E" w:rsidRPr="007A62EB" w:rsidRDefault="008D4E0E" w:rsidP="009C1817">
      <w:pPr>
        <w:spacing w:after="120"/>
        <w:ind w:left="397" w:hanging="397"/>
        <w:jc w:val="both"/>
        <w:rPr>
          <w:sz w:val="16"/>
          <w:lang w:val="en-US"/>
        </w:rPr>
      </w:pPr>
    </w:p>
    <w:p w14:paraId="598EAEE8" w14:textId="77777777" w:rsidR="004B2B2A" w:rsidRDefault="004B2B2A">
      <w:pPr>
        <w:ind w:firstLine="240"/>
      </w:pPr>
    </w:p>
    <w:sectPr w:rsidR="004B2B2A">
      <w:headerReference w:type="even" r:id="rId10"/>
      <w:headerReference w:type="default" r:id="rId11"/>
      <w:headerReference w:type="first" r:id="rId12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924DDA" w14:textId="77777777" w:rsidR="009C7D35" w:rsidRDefault="009C7D35">
      <w:r>
        <w:separator/>
      </w:r>
    </w:p>
  </w:endnote>
  <w:endnote w:type="continuationSeparator" w:id="0">
    <w:p w14:paraId="51B40076" w14:textId="77777777" w:rsidR="009C7D35" w:rsidRDefault="009C7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30AF5AA-9805-4DBD-9048-26530E50BCEA}"/>
    <w:embedBold r:id="rId2" w:fontKey="{A6BB3A2A-A48C-4D6A-8F61-F6ADC327CC4C}"/>
    <w:embedItalic r:id="rId3" w:fontKey="{BDEF8318-8873-4D3C-AD9F-3EEB3119847A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4" w:fontKey="{4E7C002F-84CC-40B0-B627-5BC2001CA4AB}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34C93D8-28C7-462B-BB03-9EB34F076C8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565E74E-7E36-4BDE-9D3B-95220120CD3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5DF37DE0-EADF-4BAF-9E44-BBEAFF0ED33F}"/>
    <w:embedBold r:id="rId8" w:fontKey="{95EDEBB1-573B-4786-B19B-87248FDF5F36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3EDA3" w14:textId="77777777" w:rsidR="009C7D35" w:rsidRDefault="009C7D35">
      <w:pPr>
        <w:pStyle w:val="Footer"/>
        <w:rPr>
          <w:lang w:val="en-GB"/>
        </w:rPr>
      </w:pPr>
      <w:r>
        <w:rPr>
          <w:lang w:val="tr-TR" w:eastAsia="tr-TR"/>
        </w:rPr>
        <w:drawing>
          <wp:inline distT="0" distB="0" distL="0" distR="0" wp14:anchorId="61204694" wp14:editId="2E4076BB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790986EE" w14:textId="77777777" w:rsidR="009C7D35" w:rsidRDefault="009C7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84F31" w14:textId="77777777" w:rsidR="004B2B2A" w:rsidRDefault="004B2B2A">
    <w:pPr>
      <w:pStyle w:val="Header"/>
      <w:tabs>
        <w:tab w:val="center" w:pos="4920"/>
      </w:tabs>
    </w:pPr>
    <w:r>
      <w:rPr>
        <w:rStyle w:val="PageNumber"/>
        <w:i w:val="0"/>
      </w:rPr>
      <w:fldChar w:fldCharType="begin"/>
    </w:r>
    <w:r>
      <w:rPr>
        <w:rStyle w:val="PageNumber"/>
        <w:i w:val="0"/>
      </w:rPr>
      <w:instrText xml:space="preserve"> PAGE </w:instrText>
    </w:r>
    <w:r>
      <w:rPr>
        <w:rStyle w:val="PageNumber"/>
        <w:i w:val="0"/>
      </w:rPr>
      <w:fldChar w:fldCharType="separate"/>
    </w:r>
    <w:r w:rsidR="00C719AC">
      <w:rPr>
        <w:rStyle w:val="PageNumber"/>
        <w:i w:val="0"/>
      </w:rPr>
      <w:t>4</w:t>
    </w:r>
    <w:r>
      <w:rPr>
        <w:rStyle w:val="PageNumber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06090" w14:textId="77777777" w:rsidR="004B2B2A" w:rsidRDefault="004B2B2A">
    <w:pPr>
      <w:pStyle w:val="Header"/>
      <w:tabs>
        <w:tab w:val="clear" w:pos="9356"/>
        <w:tab w:val="right" w:pos="9120"/>
      </w:tabs>
    </w:pPr>
    <w:r>
      <w:tab/>
    </w:r>
    <w:r>
      <w:tab/>
    </w:r>
    <w:r>
      <w:rPr>
        <w:rStyle w:val="PageNumber"/>
        <w:i w:val="0"/>
      </w:rPr>
      <w:fldChar w:fldCharType="begin"/>
    </w:r>
    <w:r>
      <w:rPr>
        <w:rStyle w:val="PageNumber"/>
        <w:i w:val="0"/>
      </w:rPr>
      <w:instrText xml:space="preserve"> PAGE </w:instrText>
    </w:r>
    <w:r>
      <w:rPr>
        <w:rStyle w:val="PageNumber"/>
        <w:i w:val="0"/>
      </w:rPr>
      <w:fldChar w:fldCharType="separate"/>
    </w:r>
    <w:r w:rsidR="00C719AC">
      <w:rPr>
        <w:rStyle w:val="PageNumber"/>
        <w:i w:val="0"/>
      </w:rPr>
      <w:t>3</w:t>
    </w:r>
    <w:r>
      <w:rPr>
        <w:rStyle w:val="PageNumber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8953C" w14:textId="77777777" w:rsidR="004B2B2A" w:rsidRDefault="004B2B2A">
    <w:pPr>
      <w:pStyle w:val="Header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0ECD"/>
    <w:rsid w:val="00015F25"/>
    <w:rsid w:val="000249E5"/>
    <w:rsid w:val="00026057"/>
    <w:rsid w:val="00084716"/>
    <w:rsid w:val="00087E08"/>
    <w:rsid w:val="000A2A0F"/>
    <w:rsid w:val="000D6BFA"/>
    <w:rsid w:val="000E4DAB"/>
    <w:rsid w:val="00101CDF"/>
    <w:rsid w:val="00120958"/>
    <w:rsid w:val="00122386"/>
    <w:rsid w:val="00172FC2"/>
    <w:rsid w:val="001827DD"/>
    <w:rsid w:val="001870E1"/>
    <w:rsid w:val="00190EDD"/>
    <w:rsid w:val="001E246C"/>
    <w:rsid w:val="001E484B"/>
    <w:rsid w:val="001E4BB5"/>
    <w:rsid w:val="001E6850"/>
    <w:rsid w:val="002400B6"/>
    <w:rsid w:val="0026067E"/>
    <w:rsid w:val="002762DB"/>
    <w:rsid w:val="00292698"/>
    <w:rsid w:val="002A542E"/>
    <w:rsid w:val="002B1BED"/>
    <w:rsid w:val="002C32C7"/>
    <w:rsid w:val="002D0EF6"/>
    <w:rsid w:val="002D0F34"/>
    <w:rsid w:val="002D1CF8"/>
    <w:rsid w:val="002E0ECD"/>
    <w:rsid w:val="002F73DE"/>
    <w:rsid w:val="0032590D"/>
    <w:rsid w:val="00331DDB"/>
    <w:rsid w:val="00333707"/>
    <w:rsid w:val="00366EEE"/>
    <w:rsid w:val="00372761"/>
    <w:rsid w:val="00373CDC"/>
    <w:rsid w:val="00374908"/>
    <w:rsid w:val="003749DA"/>
    <w:rsid w:val="003A4BBD"/>
    <w:rsid w:val="003B1AD2"/>
    <w:rsid w:val="003B2253"/>
    <w:rsid w:val="003B234B"/>
    <w:rsid w:val="003C0377"/>
    <w:rsid w:val="003E3638"/>
    <w:rsid w:val="003F600F"/>
    <w:rsid w:val="00401604"/>
    <w:rsid w:val="00401A47"/>
    <w:rsid w:val="004224CD"/>
    <w:rsid w:val="0042323C"/>
    <w:rsid w:val="00425AE2"/>
    <w:rsid w:val="00443DAD"/>
    <w:rsid w:val="00446400"/>
    <w:rsid w:val="00450827"/>
    <w:rsid w:val="00475493"/>
    <w:rsid w:val="004827D8"/>
    <w:rsid w:val="004B0A46"/>
    <w:rsid w:val="004B2B2A"/>
    <w:rsid w:val="004B54CF"/>
    <w:rsid w:val="004D2EC2"/>
    <w:rsid w:val="004E5098"/>
    <w:rsid w:val="00503B43"/>
    <w:rsid w:val="00504011"/>
    <w:rsid w:val="0050752D"/>
    <w:rsid w:val="00507F7A"/>
    <w:rsid w:val="0053194C"/>
    <w:rsid w:val="005C5DE6"/>
    <w:rsid w:val="006047E2"/>
    <w:rsid w:val="00607335"/>
    <w:rsid w:val="00634626"/>
    <w:rsid w:val="00641AAF"/>
    <w:rsid w:val="00665B71"/>
    <w:rsid w:val="006707AF"/>
    <w:rsid w:val="006A0332"/>
    <w:rsid w:val="006D16D3"/>
    <w:rsid w:val="006F0F3F"/>
    <w:rsid w:val="007030A7"/>
    <w:rsid w:val="00716DD9"/>
    <w:rsid w:val="00716EA4"/>
    <w:rsid w:val="0071701C"/>
    <w:rsid w:val="00750E1C"/>
    <w:rsid w:val="0076307A"/>
    <w:rsid w:val="007834AD"/>
    <w:rsid w:val="00784C05"/>
    <w:rsid w:val="007875EB"/>
    <w:rsid w:val="00787B0D"/>
    <w:rsid w:val="00790F75"/>
    <w:rsid w:val="00793F23"/>
    <w:rsid w:val="007A62EB"/>
    <w:rsid w:val="007D7743"/>
    <w:rsid w:val="007E0013"/>
    <w:rsid w:val="007E7EF7"/>
    <w:rsid w:val="0080309C"/>
    <w:rsid w:val="00824A8B"/>
    <w:rsid w:val="00854525"/>
    <w:rsid w:val="0087625A"/>
    <w:rsid w:val="008778FD"/>
    <w:rsid w:val="00892EF8"/>
    <w:rsid w:val="00894F2B"/>
    <w:rsid w:val="008B6F7C"/>
    <w:rsid w:val="008D4E0E"/>
    <w:rsid w:val="008D56DF"/>
    <w:rsid w:val="00921E13"/>
    <w:rsid w:val="009317DF"/>
    <w:rsid w:val="00936589"/>
    <w:rsid w:val="00945713"/>
    <w:rsid w:val="00956390"/>
    <w:rsid w:val="0097742E"/>
    <w:rsid w:val="00994EC8"/>
    <w:rsid w:val="00996BE5"/>
    <w:rsid w:val="009972D9"/>
    <w:rsid w:val="00997DEB"/>
    <w:rsid w:val="009C1817"/>
    <w:rsid w:val="009C7D35"/>
    <w:rsid w:val="009F2897"/>
    <w:rsid w:val="00A00712"/>
    <w:rsid w:val="00A01029"/>
    <w:rsid w:val="00A116CD"/>
    <w:rsid w:val="00A31F56"/>
    <w:rsid w:val="00A42EDD"/>
    <w:rsid w:val="00A43205"/>
    <w:rsid w:val="00A46083"/>
    <w:rsid w:val="00A51E52"/>
    <w:rsid w:val="00A522DB"/>
    <w:rsid w:val="00A53E8B"/>
    <w:rsid w:val="00A61C14"/>
    <w:rsid w:val="00A83D3C"/>
    <w:rsid w:val="00A97B78"/>
    <w:rsid w:val="00AA13B8"/>
    <w:rsid w:val="00AB0D75"/>
    <w:rsid w:val="00AC1A18"/>
    <w:rsid w:val="00AD4DE5"/>
    <w:rsid w:val="00AF00A4"/>
    <w:rsid w:val="00B01D9D"/>
    <w:rsid w:val="00B030D4"/>
    <w:rsid w:val="00B369B6"/>
    <w:rsid w:val="00B95BF1"/>
    <w:rsid w:val="00BA4546"/>
    <w:rsid w:val="00BA6D4A"/>
    <w:rsid w:val="00BC6401"/>
    <w:rsid w:val="00BE7BA4"/>
    <w:rsid w:val="00BF1F41"/>
    <w:rsid w:val="00C2716F"/>
    <w:rsid w:val="00C32A76"/>
    <w:rsid w:val="00C50FE8"/>
    <w:rsid w:val="00C522EE"/>
    <w:rsid w:val="00C53F21"/>
    <w:rsid w:val="00C719AC"/>
    <w:rsid w:val="00C8165F"/>
    <w:rsid w:val="00C831F3"/>
    <w:rsid w:val="00CA00A4"/>
    <w:rsid w:val="00CA7DB2"/>
    <w:rsid w:val="00CB643F"/>
    <w:rsid w:val="00CC2281"/>
    <w:rsid w:val="00CD2EAD"/>
    <w:rsid w:val="00CF21D0"/>
    <w:rsid w:val="00D07861"/>
    <w:rsid w:val="00D554FC"/>
    <w:rsid w:val="00D8071D"/>
    <w:rsid w:val="00DC3C3D"/>
    <w:rsid w:val="00E15C65"/>
    <w:rsid w:val="00E20E51"/>
    <w:rsid w:val="00E307B2"/>
    <w:rsid w:val="00E31E0E"/>
    <w:rsid w:val="00E43735"/>
    <w:rsid w:val="00E43CEA"/>
    <w:rsid w:val="00E43EAC"/>
    <w:rsid w:val="00E7152C"/>
    <w:rsid w:val="00E72090"/>
    <w:rsid w:val="00E81230"/>
    <w:rsid w:val="00E86BA3"/>
    <w:rsid w:val="00EB4683"/>
    <w:rsid w:val="00EB5729"/>
    <w:rsid w:val="00EC7630"/>
    <w:rsid w:val="00ED6BEF"/>
    <w:rsid w:val="00F01BBA"/>
    <w:rsid w:val="00F0326D"/>
    <w:rsid w:val="00F209CE"/>
    <w:rsid w:val="00F40DFC"/>
    <w:rsid w:val="00F70515"/>
    <w:rsid w:val="00F70ABA"/>
    <w:rsid w:val="00F777A1"/>
    <w:rsid w:val="00FB4AB9"/>
    <w:rsid w:val="00FD1ED2"/>
    <w:rsid w:val="00FE7E13"/>
    <w:rsid w:val="00FF0056"/>
    <w:rsid w:val="00F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E3E668"/>
  <w15:docId w15:val="{AB5D23E7-EF73-4312-99F7-25F2D2CCB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Heading6">
    <w:name w:val="heading 6"/>
    <w:basedOn w:val="Normal"/>
    <w:next w:val="Normal"/>
    <w:link w:val="Heading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Heading7">
    <w:name w:val="heading 7"/>
    <w:basedOn w:val="Normal"/>
    <w:next w:val="Normal"/>
    <w:link w:val="Heading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EndnoteReference">
    <w:name w:val="endnote reference"/>
    <w:semiHidden/>
    <w:rPr>
      <w:vertAlign w:val="superscript"/>
    </w:rPr>
  </w:style>
  <w:style w:type="paragraph" w:styleId="Header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Footer">
    <w:name w:val="footer"/>
    <w:basedOn w:val="Header"/>
    <w:semiHidden/>
    <w:pPr>
      <w:tabs>
        <w:tab w:val="right" w:pos="10080"/>
      </w:tabs>
    </w:pPr>
    <w:rPr>
      <w:i w:val="0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Pr>
      <w:rFonts w:ascii="Univers" w:hAnsi="Univers"/>
    </w:rPr>
  </w:style>
  <w:style w:type="character" w:styleId="Hyperlink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PageNumber">
    <w:name w:val="page number"/>
    <w:semiHidden/>
    <w:rPr>
      <w:sz w:val="16"/>
    </w:rPr>
  </w:style>
  <w:style w:type="paragraph" w:styleId="PlainText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FollowedHyperlink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ind w:firstLine="240"/>
    </w:pPr>
    <w:rPr>
      <w:lang w:val="en-US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Paragraph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eGrid">
    <w:name w:val="Table Grid"/>
    <w:basedOn w:val="TableNormal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D554FC"/>
    <w:rPr>
      <w:rFonts w:eastAsia="Times New Roman"/>
      <w:b/>
      <w:sz w:val="24"/>
    </w:rPr>
  </w:style>
  <w:style w:type="character" w:customStyle="1" w:styleId="Heading5Char">
    <w:name w:val="Heading 5 Char"/>
    <w:basedOn w:val="DefaultParagraphFont"/>
    <w:link w:val="Heading5"/>
    <w:rsid w:val="00D554FC"/>
    <w:rPr>
      <w:rFonts w:eastAsia="Times New Roman"/>
      <w:b/>
      <w:sz w:val="24"/>
      <w:lang w:val="en-GB"/>
    </w:rPr>
  </w:style>
  <w:style w:type="character" w:customStyle="1" w:styleId="Heading6Char">
    <w:name w:val="Heading 6 Char"/>
    <w:basedOn w:val="DefaultParagraphFont"/>
    <w:link w:val="Heading6"/>
    <w:rsid w:val="00D554FC"/>
    <w:rPr>
      <w:rFonts w:eastAsia="Times New Roman"/>
      <w:b/>
      <w:bCs/>
      <w:sz w:val="22"/>
      <w:szCs w:val="22"/>
    </w:rPr>
  </w:style>
  <w:style w:type="character" w:customStyle="1" w:styleId="Heading9Char">
    <w:name w:val="Heading 9 Char"/>
    <w:basedOn w:val="DefaultParagraphFont"/>
    <w:link w:val="Heading9"/>
    <w:rsid w:val="00D554FC"/>
    <w:rPr>
      <w:rFonts w:eastAsia="Times New Roman"/>
      <w:b/>
      <w:i/>
      <w:sz w:val="24"/>
      <w:szCs w:val="24"/>
    </w:rPr>
  </w:style>
  <w:style w:type="paragraph" w:styleId="BodyText">
    <w:name w:val="Body Text"/>
    <w:basedOn w:val="Normal"/>
    <w:link w:val="BodyText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BodyTextChar">
    <w:name w:val="Body Text Char"/>
    <w:basedOn w:val="DefaultParagraphFont"/>
    <w:link w:val="BodyText"/>
    <w:semiHidden/>
    <w:rsid w:val="00D554FC"/>
    <w:rPr>
      <w:rFonts w:eastAsia="Times New Roman"/>
      <w:color w:val="000000"/>
      <w:sz w:val="24"/>
      <w:lang w:val="en-GB"/>
    </w:rPr>
  </w:style>
  <w:style w:type="paragraph" w:styleId="BodyText2">
    <w:name w:val="Body Text 2"/>
    <w:basedOn w:val="Normal"/>
    <w:link w:val="BodyText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BodyText2Char">
    <w:name w:val="Body Text 2 Char"/>
    <w:basedOn w:val="DefaultParagraphFont"/>
    <w:link w:val="BodyText2"/>
    <w:semiHidden/>
    <w:rsid w:val="00D554FC"/>
    <w:rPr>
      <w:rFonts w:eastAsia="Times New Roman"/>
      <w:sz w:val="24"/>
      <w:lang w:val="en-GB"/>
    </w:rPr>
  </w:style>
  <w:style w:type="paragraph" w:styleId="DocumentMap">
    <w:name w:val="Document Map"/>
    <w:basedOn w:val="Normal"/>
    <w:link w:val="DocumentMap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DocumentMapChar">
    <w:name w:val="Document Map Char"/>
    <w:basedOn w:val="DefaultParagraphFont"/>
    <w:link w:val="DocumentMap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BodyText3">
    <w:name w:val="Body Text 3"/>
    <w:basedOn w:val="Normal"/>
    <w:link w:val="BodyText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BodyText3Char">
    <w:name w:val="Body Text 3 Char"/>
    <w:basedOn w:val="DefaultParagraphFont"/>
    <w:link w:val="BodyText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OC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OC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OC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OC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OC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OC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OC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OC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OC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Heading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">
    <w:name w:val="Başlık5"/>
    <w:basedOn w:val="Heading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BodyTextIndentChar">
    <w:name w:val="Body Text Indent Char"/>
    <w:link w:val="BodyTextIndent"/>
    <w:rsid w:val="00D554F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DB729F-C02C-4BCC-B7AA-F585905F8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</Template>
  <TotalTime>117</TotalTime>
  <Pages>3</Pages>
  <Words>489</Words>
  <Characters>2792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3275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furkan sakacı</cp:lastModifiedBy>
  <cp:revision>83</cp:revision>
  <cp:lastPrinted>2010-10-20T13:28:00Z</cp:lastPrinted>
  <dcterms:created xsi:type="dcterms:W3CDTF">2017-02-26T17:23:00Z</dcterms:created>
  <dcterms:modified xsi:type="dcterms:W3CDTF">2019-05-05T14:02:00Z</dcterms:modified>
</cp:coreProperties>
</file>